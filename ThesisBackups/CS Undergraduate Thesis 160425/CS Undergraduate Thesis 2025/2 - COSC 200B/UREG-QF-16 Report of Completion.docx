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E57D" w14:textId="77777777" w:rsidR="00877EA8" w:rsidRDefault="00877EA8" w:rsidP="0015130C">
      <w:pPr>
        <w:ind w:left="7920"/>
        <w:rPr>
          <w:rFonts w:ascii="Arial" w:hAnsi="Arial" w:cs="Arial"/>
          <w:i/>
          <w:sz w:val="18"/>
          <w:szCs w:val="18"/>
        </w:rPr>
      </w:pPr>
      <w:r w:rsidRPr="004017D2">
        <w:rPr>
          <w:rFonts w:ascii="Arial" w:hAnsi="Arial" w:cs="Arial"/>
          <w:i/>
          <w:sz w:val="18"/>
          <w:szCs w:val="18"/>
        </w:rPr>
        <w:t>UREG-QF-</w:t>
      </w:r>
      <w:r w:rsidR="00000000">
        <w:rPr>
          <w:rFonts w:ascii="Bookman Old Style" w:hAnsi="Bookman Old Style"/>
          <w:b/>
          <w:noProof/>
          <w:sz w:val="28"/>
          <w:szCs w:val="28"/>
        </w:rPr>
        <w:pict w14:anchorId="76873B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9.2pt;margin-top:-2.1pt;width:81pt;height:71.8pt;z-index:1;mso-position-horizontal-relative:text;mso-position-vertical-relative:text">
            <v:imagedata r:id="rId7" o:title="logo-CvSU-2"/>
          </v:shape>
        </w:pict>
      </w:r>
      <w:r w:rsidR="007A21CC">
        <w:rPr>
          <w:rFonts w:ascii="Arial" w:hAnsi="Arial" w:cs="Arial"/>
          <w:i/>
          <w:sz w:val="18"/>
          <w:szCs w:val="18"/>
        </w:rPr>
        <w:t>16</w:t>
      </w:r>
    </w:p>
    <w:p w14:paraId="4D0BC127" w14:textId="77777777" w:rsidR="00B279AE" w:rsidRPr="00B02E39" w:rsidRDefault="00B279AE" w:rsidP="00B279A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</w:rPr>
        <w:t>Republic of the Philippines</w:t>
      </w:r>
    </w:p>
    <w:p w14:paraId="56FDDFB7" w14:textId="77777777" w:rsidR="00B279AE" w:rsidRDefault="00B279AE" w:rsidP="00B279AE">
      <w:pPr>
        <w:jc w:val="center"/>
        <w:rPr>
          <w:rFonts w:ascii="Bookman Old Style" w:hAnsi="Bookman Old Style"/>
          <w:b/>
          <w:snapToGrid w:val="0"/>
          <w:color w:val="000000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647C548F" w14:textId="77777777" w:rsidR="00B279AE" w:rsidRPr="00D97222" w:rsidRDefault="00B279AE" w:rsidP="00B279AE">
      <w:pPr>
        <w:jc w:val="center"/>
        <w:rPr>
          <w:rFonts w:ascii="Century Gothic" w:hAnsi="Century Gothic"/>
          <w:b/>
          <w:snapToGrid w:val="0"/>
          <w:color w:val="000000"/>
        </w:rPr>
      </w:pPr>
      <w:r>
        <w:rPr>
          <w:rFonts w:ascii="Century Gothic" w:hAnsi="Century Gothic"/>
          <w:b/>
          <w:snapToGrid w:val="0"/>
          <w:color w:val="000000"/>
        </w:rPr>
        <w:t>Don Severino delas Alas Campus</w:t>
      </w:r>
    </w:p>
    <w:p w14:paraId="10C4CD11" w14:textId="77777777" w:rsidR="00B279AE" w:rsidRPr="001A1A33" w:rsidRDefault="00B279AE" w:rsidP="00B279A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8FBB3DB" w14:textId="77777777" w:rsidR="00B279AE" w:rsidRPr="00875557" w:rsidRDefault="00B279AE" w:rsidP="00B279AE">
      <w:pPr>
        <w:jc w:val="center"/>
        <w:rPr>
          <w:rFonts w:ascii="Arial" w:hAnsi="Arial" w:cs="Arial"/>
        </w:rPr>
      </w:pPr>
    </w:p>
    <w:p w14:paraId="1B2FB89F" w14:textId="77777777" w:rsidR="00B279AE" w:rsidRPr="00B279AE" w:rsidRDefault="00B279AE" w:rsidP="00B279AE">
      <w:pPr>
        <w:jc w:val="center"/>
        <w:rPr>
          <w:rFonts w:ascii="Arial" w:hAnsi="Arial" w:cs="Arial"/>
          <w:sz w:val="16"/>
        </w:rPr>
      </w:pPr>
    </w:p>
    <w:p w14:paraId="10CA59FF" w14:textId="77777777" w:rsidR="00B279AE" w:rsidRPr="00877EA8" w:rsidRDefault="007A21CC" w:rsidP="00B279AE">
      <w:pPr>
        <w:pStyle w:val="Heading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REPORT OF COMPLETION</w:t>
      </w:r>
    </w:p>
    <w:p w14:paraId="3DEB41E3" w14:textId="77777777" w:rsidR="00DF5B4F" w:rsidRPr="00B279AE" w:rsidRDefault="00BD471C" w:rsidP="00B3447F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 w:rsidRPr="00B279AE">
        <w:rPr>
          <w:rFonts w:ascii="Arial" w:hAnsi="Arial" w:cs="Arial"/>
        </w:rPr>
        <w:tab/>
      </w:r>
      <w:r w:rsidRPr="00B279AE">
        <w:rPr>
          <w:rFonts w:ascii="Arial" w:hAnsi="Arial" w:cs="Arial"/>
        </w:rPr>
        <w:tab/>
      </w:r>
      <w:r w:rsidRPr="00B279AE">
        <w:rPr>
          <w:rFonts w:ascii="Arial" w:hAnsi="Arial" w:cs="Arial"/>
        </w:rPr>
        <w:tab/>
      </w:r>
      <w:r w:rsidRPr="00B279AE">
        <w:rPr>
          <w:rFonts w:ascii="Arial" w:hAnsi="Arial" w:cs="Arial"/>
        </w:rPr>
        <w:tab/>
      </w:r>
      <w:r w:rsidRPr="00B279AE">
        <w:rPr>
          <w:rFonts w:ascii="Arial" w:hAnsi="Arial" w:cs="Arial"/>
        </w:rPr>
        <w:tab/>
      </w:r>
      <w:r w:rsidRPr="00B279AE">
        <w:rPr>
          <w:rFonts w:ascii="Arial" w:hAnsi="Arial" w:cs="Arial"/>
        </w:rPr>
        <w:tab/>
      </w:r>
      <w:r w:rsidR="00B3447F" w:rsidRPr="00B279AE">
        <w:rPr>
          <w:rFonts w:ascii="Arial" w:hAnsi="Arial" w:cs="Arial"/>
        </w:rPr>
        <w:tab/>
      </w:r>
      <w:r w:rsidR="00B3447F" w:rsidRPr="00B279AE">
        <w:rPr>
          <w:rFonts w:ascii="Arial" w:hAnsi="Arial" w:cs="Arial"/>
        </w:rPr>
        <w:tab/>
      </w:r>
    </w:p>
    <w:p w14:paraId="054B686D" w14:textId="77777777" w:rsidR="007A21CC" w:rsidRDefault="002410B8" w:rsidP="007A21CC">
      <w:pPr>
        <w:jc w:val="right"/>
        <w:rPr>
          <w:rFonts w:ascii="Arial" w:hAnsi="Arial" w:cs="Arial"/>
          <w:bCs w:val="0"/>
        </w:rPr>
      </w:pPr>
      <w:r w:rsidRPr="00B279AE">
        <w:rPr>
          <w:rFonts w:ascii="Arial" w:hAnsi="Arial" w:cs="Arial"/>
          <w:bCs w:val="0"/>
        </w:rPr>
        <w:t xml:space="preserve">           </w:t>
      </w:r>
      <w:r w:rsidR="00B279AE" w:rsidRPr="00B279AE">
        <w:rPr>
          <w:rFonts w:ascii="Arial" w:hAnsi="Arial" w:cs="Arial"/>
          <w:bCs w:val="0"/>
        </w:rPr>
        <w:tab/>
        <w:t xml:space="preserve">                 ___________________</w:t>
      </w:r>
    </w:p>
    <w:p w14:paraId="38F1D199" w14:textId="77777777" w:rsidR="002410B8" w:rsidRDefault="007A21CC" w:rsidP="007A21CC">
      <w:pPr>
        <w:ind w:left="6480"/>
        <w:jc w:val="center"/>
        <w:rPr>
          <w:rFonts w:ascii="Arial" w:hAnsi="Arial" w:cs="Arial"/>
          <w:bCs w:val="0"/>
        </w:rPr>
      </w:pPr>
      <w:r>
        <w:rPr>
          <w:rFonts w:ascii="Arial" w:hAnsi="Arial" w:cs="Arial"/>
          <w:bCs w:val="0"/>
        </w:rPr>
        <w:t xml:space="preserve">     </w:t>
      </w:r>
      <w:r w:rsidR="00B279AE" w:rsidRPr="00B279AE">
        <w:rPr>
          <w:rFonts w:ascii="Arial" w:hAnsi="Arial" w:cs="Arial"/>
          <w:bCs w:val="0"/>
        </w:rPr>
        <w:t>Date</w:t>
      </w:r>
    </w:p>
    <w:p w14:paraId="3002B6AC" w14:textId="77777777" w:rsidR="0015130C" w:rsidRDefault="0015130C" w:rsidP="007A21CC">
      <w:pPr>
        <w:rPr>
          <w:rFonts w:ascii="Arial" w:hAnsi="Arial" w:cs="Arial"/>
          <w:b/>
          <w:bCs w:val="0"/>
        </w:rPr>
      </w:pPr>
    </w:p>
    <w:p w14:paraId="2BFC5A64" w14:textId="63DF4587" w:rsidR="002410B8" w:rsidRDefault="007A21CC" w:rsidP="007B7F65">
      <w:pPr>
        <w:rPr>
          <w:rFonts w:ascii="Arial" w:hAnsi="Arial" w:cs="Arial"/>
          <w:b/>
          <w:bCs w:val="0"/>
        </w:rPr>
      </w:pPr>
      <w:r w:rsidRPr="007A21CC">
        <w:rPr>
          <w:rFonts w:ascii="Arial" w:hAnsi="Arial" w:cs="Arial"/>
          <w:b/>
          <w:bCs w:val="0"/>
        </w:rPr>
        <w:t>THE UNIVERSITY REGISTRAR</w:t>
      </w:r>
    </w:p>
    <w:p w14:paraId="0B2487DF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  <w:r w:rsidRPr="007A21CC">
        <w:rPr>
          <w:rFonts w:ascii="Arial" w:hAnsi="Arial" w:cs="Arial"/>
          <w:bCs w:val="0"/>
        </w:rPr>
        <w:t xml:space="preserve">Thru the </w:t>
      </w:r>
      <w:r>
        <w:rPr>
          <w:rFonts w:ascii="Arial" w:hAnsi="Arial" w:cs="Arial"/>
          <w:bCs w:val="0"/>
        </w:rPr>
        <w:t xml:space="preserve">College of </w:t>
      </w:r>
      <w:r w:rsidR="004A0E5D">
        <w:rPr>
          <w:rFonts w:ascii="Arial" w:hAnsi="Arial" w:cs="Arial"/>
          <w:bCs w:val="0"/>
        </w:rPr>
        <w:t>Engineering and Information Technology</w:t>
      </w:r>
    </w:p>
    <w:p w14:paraId="137D2BD0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  <w:r>
        <w:rPr>
          <w:rFonts w:ascii="Arial" w:hAnsi="Arial" w:cs="Arial"/>
          <w:bCs w:val="0"/>
        </w:rPr>
        <w:t>This University</w:t>
      </w:r>
    </w:p>
    <w:p w14:paraId="44068E13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</w:p>
    <w:p w14:paraId="4A853BA1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</w:p>
    <w:p w14:paraId="744D6953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  <w:r>
        <w:rPr>
          <w:rFonts w:ascii="Arial" w:hAnsi="Arial" w:cs="Arial"/>
          <w:bCs w:val="0"/>
        </w:rPr>
        <w:t>Madam:</w:t>
      </w:r>
    </w:p>
    <w:p w14:paraId="58CE8D30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</w:p>
    <w:p w14:paraId="070B43FB" w14:textId="14E65889" w:rsidR="007A21CC" w:rsidRDefault="007A21CC" w:rsidP="002410B8">
      <w:pPr>
        <w:jc w:val="both"/>
        <w:rPr>
          <w:rFonts w:ascii="Arial" w:hAnsi="Arial" w:cs="Arial"/>
          <w:bCs w:val="0"/>
        </w:rPr>
      </w:pPr>
      <w:r>
        <w:rPr>
          <w:rFonts w:ascii="Arial" w:hAnsi="Arial" w:cs="Arial"/>
          <w:bCs w:val="0"/>
        </w:rPr>
        <w:tab/>
        <w:t xml:space="preserve">Please be informed that Mr./Mrs./Miss ________________________________, with Student Number _________________, under the program </w:t>
      </w:r>
      <w:r w:rsidR="007B7F65">
        <w:rPr>
          <w:rFonts w:ascii="Arial" w:hAnsi="Arial" w:cs="Arial"/>
          <w:bCs w:val="0"/>
        </w:rPr>
        <w:t>Bachelor of Science in Computer Science</w:t>
      </w:r>
      <w:r>
        <w:rPr>
          <w:rFonts w:ascii="Arial" w:hAnsi="Arial" w:cs="Arial"/>
          <w:bCs w:val="0"/>
        </w:rPr>
        <w:t>, major in ____ has removed the grade of “4.0” or completed the requirements for the grade of “Incomplete” on the subjects indicated below:</w:t>
      </w:r>
    </w:p>
    <w:p w14:paraId="563BA9FB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</w:p>
    <w:p w14:paraId="49F4EC0F" w14:textId="77777777" w:rsidR="007A21CC" w:rsidRDefault="007A21CC" w:rsidP="002410B8">
      <w:pPr>
        <w:jc w:val="both"/>
        <w:rPr>
          <w:rFonts w:ascii="Arial" w:hAnsi="Arial" w:cs="Arial"/>
          <w:bCs w:val="0"/>
        </w:rPr>
      </w:pPr>
    </w:p>
    <w:tbl>
      <w:tblPr>
        <w:tblW w:w="48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4"/>
        <w:gridCol w:w="650"/>
        <w:gridCol w:w="1868"/>
        <w:gridCol w:w="650"/>
        <w:gridCol w:w="2270"/>
        <w:gridCol w:w="648"/>
        <w:gridCol w:w="1410"/>
      </w:tblGrid>
      <w:tr w:rsidR="00A32745" w:rsidRPr="007A21CC" w14:paraId="23B89D23" w14:textId="77777777" w:rsidTr="00A32745">
        <w:trPr>
          <w:jc w:val="center"/>
        </w:trPr>
        <w:tc>
          <w:tcPr>
            <w:tcW w:w="8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5410C82D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  <w:r w:rsidRPr="00A32745">
              <w:rPr>
                <w:rFonts w:ascii="Arial" w:hAnsi="Arial" w:cs="Arial"/>
              </w:rPr>
              <w:t>Subject Code</w:t>
            </w: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22DC4030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7697431B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  <w:r w:rsidRPr="00A32745">
              <w:rPr>
                <w:rFonts w:ascii="Arial" w:hAnsi="Arial" w:cs="Arial"/>
              </w:rPr>
              <w:t>Previous Grade</w:t>
            </w: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23F66290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3E2FFC9D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  <w:r w:rsidRPr="00A32745">
              <w:rPr>
                <w:rFonts w:ascii="Arial" w:hAnsi="Arial" w:cs="Arial"/>
              </w:rPr>
              <w:t>Semester/AY Taken</w:t>
            </w:r>
          </w:p>
        </w:tc>
        <w:tc>
          <w:tcPr>
            <w:tcW w:w="3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51FAE5C1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214D0B56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  <w:r w:rsidRPr="00A32745">
              <w:rPr>
                <w:rFonts w:ascii="Arial" w:hAnsi="Arial" w:cs="Arial"/>
              </w:rPr>
              <w:t>Final Grade</w:t>
            </w:r>
          </w:p>
        </w:tc>
      </w:tr>
      <w:tr w:rsidR="00A32745" w:rsidRPr="007A21CC" w14:paraId="52A254E3" w14:textId="77777777" w:rsidTr="00A32745">
        <w:trPr>
          <w:jc w:val="center"/>
        </w:trPr>
        <w:tc>
          <w:tcPr>
            <w:tcW w:w="8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7C7118B5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19CDE585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0AEAEC45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7176DB72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77CD9015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241D7695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195AFCD6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</w:tr>
      <w:tr w:rsidR="00A32745" w:rsidRPr="007A21CC" w14:paraId="08E714BE" w14:textId="77777777" w:rsidTr="00A32745">
        <w:trPr>
          <w:jc w:val="center"/>
        </w:trPr>
        <w:tc>
          <w:tcPr>
            <w:tcW w:w="859" w:type="pct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389F7CAE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597EEE7C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758FEBA0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2D4F5E80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4" w:type="pct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58E91443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00BB3E49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1" w:type="pct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2A51383C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</w:tr>
      <w:tr w:rsidR="00A32745" w:rsidRPr="007A21CC" w14:paraId="330F6529" w14:textId="77777777" w:rsidTr="00A32745">
        <w:trPr>
          <w:jc w:val="center"/>
        </w:trPr>
        <w:tc>
          <w:tcPr>
            <w:tcW w:w="859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24136BD1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181C0842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06758736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65D0D96D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4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183212A3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5401C5E3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1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63118B07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</w:tr>
      <w:tr w:rsidR="00A32745" w:rsidRPr="007A21CC" w14:paraId="61EB15C5" w14:textId="77777777" w:rsidTr="00A32745">
        <w:trPr>
          <w:jc w:val="center"/>
        </w:trPr>
        <w:tc>
          <w:tcPr>
            <w:tcW w:w="859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70A892A9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0E0F4327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7A8FD60D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7B13BB56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4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3F06D3F2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03FDAE94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1" w:type="pct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  <w:shd w:val="clear" w:color="auto" w:fill="auto"/>
            <w:vAlign w:val="center"/>
          </w:tcPr>
          <w:p w14:paraId="361F1811" w14:textId="77777777" w:rsidR="007A21CC" w:rsidRPr="00A32745" w:rsidRDefault="007A21CC" w:rsidP="00A3274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2AF1F5B" w14:textId="77777777" w:rsidR="006E2306" w:rsidRDefault="006E2306" w:rsidP="00C76B5C"/>
    <w:p w14:paraId="6352920A" w14:textId="77777777" w:rsidR="007A21CC" w:rsidRDefault="007A21CC" w:rsidP="00C76B5C"/>
    <w:p w14:paraId="71B97B5F" w14:textId="77777777" w:rsidR="007A21CC" w:rsidRDefault="007A21CC" w:rsidP="00C76B5C">
      <w:pPr>
        <w:rPr>
          <w:rFonts w:ascii="Arial" w:hAnsi="Arial" w:cs="Arial"/>
        </w:rPr>
      </w:pPr>
    </w:p>
    <w:p w14:paraId="73BEE15F" w14:textId="77777777" w:rsidR="007A21CC" w:rsidRDefault="007A21CC" w:rsidP="00C76B5C">
      <w:pPr>
        <w:rPr>
          <w:rFonts w:ascii="Arial" w:hAnsi="Arial" w:cs="Arial"/>
        </w:rPr>
      </w:pPr>
    </w:p>
    <w:p w14:paraId="7CD8EF12" w14:textId="68A3C4CB" w:rsidR="007A21CC" w:rsidRPr="007B7F65" w:rsidRDefault="007A21CC" w:rsidP="007A21CC">
      <w:pPr>
        <w:ind w:left="720" w:firstLine="720"/>
        <w:rPr>
          <w:rFonts w:ascii="Arial" w:hAnsi="Arial" w:cs="Arial"/>
          <w:b/>
          <w:bCs w:val="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 w:rsidR="007B7F65">
        <w:rPr>
          <w:rFonts w:ascii="Arial" w:hAnsi="Arial" w:cs="Arial"/>
        </w:rPr>
        <w:t xml:space="preserve">            </w:t>
      </w:r>
      <w:r w:rsidR="007B7F65">
        <w:rPr>
          <w:rFonts w:ascii="Arial" w:hAnsi="Arial" w:cs="Arial"/>
          <w:b/>
          <w:bCs w:val="0"/>
        </w:rPr>
        <w:t>ACE AMIEL E. MALICSI</w:t>
      </w:r>
    </w:p>
    <w:p w14:paraId="29588598" w14:textId="77777777" w:rsidR="007A21CC" w:rsidRDefault="007A21CC" w:rsidP="007A21CC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7A21CC">
        <w:rPr>
          <w:rFonts w:ascii="Arial" w:hAnsi="Arial" w:cs="Arial"/>
        </w:rPr>
        <w:t xml:space="preserve">Signature </w:t>
      </w:r>
      <w:r w:rsidR="004A0E5D">
        <w:rPr>
          <w:rFonts w:ascii="Arial" w:hAnsi="Arial" w:cs="Arial"/>
        </w:rPr>
        <w:t>o</w:t>
      </w:r>
      <w:r>
        <w:rPr>
          <w:rFonts w:ascii="Arial" w:hAnsi="Arial" w:cs="Arial"/>
        </w:rPr>
        <w:t>ver Printed Name of Instructor</w:t>
      </w:r>
    </w:p>
    <w:p w14:paraId="4409DC07" w14:textId="77777777" w:rsidR="007A21CC" w:rsidRDefault="007A21CC" w:rsidP="007A21CC">
      <w:pPr>
        <w:ind w:left="4320"/>
        <w:rPr>
          <w:rFonts w:ascii="Arial" w:hAnsi="Arial" w:cs="Arial"/>
        </w:rPr>
      </w:pPr>
    </w:p>
    <w:p w14:paraId="494AE125" w14:textId="77777777" w:rsidR="007A21CC" w:rsidRDefault="007A21CC" w:rsidP="007A21CC">
      <w:pPr>
        <w:ind w:left="4320"/>
        <w:rPr>
          <w:rFonts w:ascii="Arial" w:hAnsi="Arial" w:cs="Arial"/>
        </w:rPr>
      </w:pPr>
    </w:p>
    <w:p w14:paraId="58AC11CC" w14:textId="77777777" w:rsidR="007A21CC" w:rsidRDefault="007A21CC" w:rsidP="007A21CC">
      <w:pPr>
        <w:ind w:left="4320"/>
        <w:rPr>
          <w:rFonts w:ascii="Arial" w:hAnsi="Arial" w:cs="Arial"/>
        </w:rPr>
      </w:pPr>
    </w:p>
    <w:p w14:paraId="5C339247" w14:textId="77777777" w:rsidR="007A21CC" w:rsidRDefault="007A21CC" w:rsidP="007A21CC">
      <w:pPr>
        <w:rPr>
          <w:rFonts w:ascii="Arial" w:hAnsi="Arial" w:cs="Arial"/>
        </w:rPr>
      </w:pPr>
      <w:r>
        <w:rPr>
          <w:rFonts w:ascii="Arial" w:hAnsi="Arial" w:cs="Arial"/>
        </w:rPr>
        <w:t>Noted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Recommending Approval:</w:t>
      </w:r>
    </w:p>
    <w:p w14:paraId="417F9F76" w14:textId="77777777" w:rsidR="007A21CC" w:rsidRDefault="007A21CC" w:rsidP="007A21CC">
      <w:pPr>
        <w:rPr>
          <w:rFonts w:ascii="Arial" w:hAnsi="Arial" w:cs="Arial"/>
        </w:rPr>
      </w:pPr>
    </w:p>
    <w:p w14:paraId="58153A66" w14:textId="77777777" w:rsidR="007A21CC" w:rsidRDefault="007A21CC" w:rsidP="007A21CC">
      <w:pPr>
        <w:rPr>
          <w:rFonts w:ascii="Arial" w:hAnsi="Arial" w:cs="Arial"/>
        </w:rPr>
      </w:pPr>
    </w:p>
    <w:p w14:paraId="416E2E4D" w14:textId="77777777" w:rsidR="007A21CC" w:rsidRPr="004A0E5D" w:rsidRDefault="004A0E5D" w:rsidP="007A21CC">
      <w:pPr>
        <w:rPr>
          <w:rFonts w:ascii="Arial" w:hAnsi="Arial" w:cs="Arial"/>
          <w:b/>
        </w:rPr>
      </w:pPr>
      <w:r w:rsidRPr="004A0E5D">
        <w:rPr>
          <w:rFonts w:ascii="Arial" w:hAnsi="Arial" w:cs="Arial"/>
          <w:b/>
        </w:rPr>
        <w:t>CHARLOTTE B. CARANDANG</w:t>
      </w:r>
      <w:r w:rsidR="007A21CC" w:rsidRPr="004A0E5D">
        <w:rPr>
          <w:rFonts w:ascii="Arial" w:hAnsi="Arial" w:cs="Arial"/>
          <w:b/>
        </w:rPr>
        <w:tab/>
      </w:r>
      <w:r w:rsidR="007A21CC" w:rsidRPr="004A0E5D">
        <w:rPr>
          <w:rFonts w:ascii="Arial" w:hAnsi="Arial" w:cs="Arial"/>
          <w:b/>
        </w:rPr>
        <w:tab/>
      </w:r>
      <w:r w:rsidR="007A21CC" w:rsidRPr="004A0E5D">
        <w:rPr>
          <w:rFonts w:ascii="Arial" w:hAnsi="Arial" w:cs="Arial"/>
          <w:b/>
        </w:rPr>
        <w:tab/>
      </w:r>
      <w:r w:rsidRPr="004A0E5D">
        <w:rPr>
          <w:rFonts w:ascii="Arial" w:hAnsi="Arial" w:cs="Arial"/>
          <w:b/>
        </w:rPr>
        <w:t>FLORENCE C. BANASIHAN</w:t>
      </w:r>
    </w:p>
    <w:p w14:paraId="3AF3123F" w14:textId="697449AE" w:rsidR="007A21CC" w:rsidRDefault="007A21CC" w:rsidP="007A21CC">
      <w:pPr>
        <w:rPr>
          <w:rFonts w:ascii="Arial" w:hAnsi="Arial" w:cs="Arial"/>
        </w:rPr>
      </w:pPr>
      <w:r>
        <w:rPr>
          <w:rFonts w:ascii="Arial" w:hAnsi="Arial" w:cs="Arial"/>
        </w:rPr>
        <w:t>Department Chair</w:t>
      </w:r>
      <w:r w:rsidR="007B7F65">
        <w:rPr>
          <w:rFonts w:ascii="Arial" w:hAnsi="Arial" w:cs="Arial"/>
        </w:rPr>
        <w:t>person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College Registrar </w:t>
      </w:r>
    </w:p>
    <w:p w14:paraId="1A0FBF4D" w14:textId="77777777" w:rsidR="007A21CC" w:rsidRDefault="007A21CC" w:rsidP="007A21CC">
      <w:pPr>
        <w:rPr>
          <w:rFonts w:ascii="Arial" w:hAnsi="Arial" w:cs="Arial"/>
        </w:rPr>
      </w:pPr>
    </w:p>
    <w:p w14:paraId="692A9A3A" w14:textId="77777777" w:rsidR="0015130C" w:rsidRDefault="007A21CC" w:rsidP="007A21CC">
      <w:pPr>
        <w:rPr>
          <w:rFonts w:ascii="Arial" w:hAnsi="Arial" w:cs="Arial"/>
        </w:rPr>
      </w:pPr>
      <w:r>
        <w:rPr>
          <w:rFonts w:ascii="Arial" w:hAnsi="Arial" w:cs="Arial"/>
        </w:rPr>
        <w:t>Date:</w:t>
      </w:r>
      <w:r w:rsidR="0015130C">
        <w:rPr>
          <w:rFonts w:ascii="Arial" w:hAnsi="Arial" w:cs="Arial"/>
        </w:rPr>
        <w:t xml:space="preserve"> _________________</w:t>
      </w:r>
      <w:r w:rsidR="0015130C">
        <w:rPr>
          <w:rFonts w:ascii="Arial" w:hAnsi="Arial" w:cs="Arial"/>
        </w:rPr>
        <w:tab/>
      </w:r>
      <w:r w:rsidR="0015130C">
        <w:rPr>
          <w:rFonts w:ascii="Arial" w:hAnsi="Arial" w:cs="Arial"/>
        </w:rPr>
        <w:tab/>
      </w:r>
      <w:r w:rsidR="0015130C">
        <w:rPr>
          <w:rFonts w:ascii="Arial" w:hAnsi="Arial" w:cs="Arial"/>
        </w:rPr>
        <w:tab/>
      </w:r>
      <w:r w:rsidR="0015130C">
        <w:rPr>
          <w:rFonts w:ascii="Arial" w:hAnsi="Arial" w:cs="Arial"/>
        </w:rPr>
        <w:tab/>
        <w:t>Date: _________________</w:t>
      </w:r>
    </w:p>
    <w:p w14:paraId="226B982F" w14:textId="77777777" w:rsidR="0015130C" w:rsidRDefault="0015130C" w:rsidP="007A21CC">
      <w:pPr>
        <w:rPr>
          <w:rFonts w:ascii="Arial" w:hAnsi="Arial" w:cs="Arial"/>
        </w:rPr>
      </w:pPr>
    </w:p>
    <w:p w14:paraId="14BA193F" w14:textId="77777777" w:rsidR="0015130C" w:rsidRDefault="0015130C" w:rsidP="007A21CC">
      <w:pPr>
        <w:rPr>
          <w:rFonts w:ascii="Arial" w:hAnsi="Arial" w:cs="Arial"/>
        </w:rPr>
      </w:pPr>
    </w:p>
    <w:p w14:paraId="42673504" w14:textId="35A8A5B4" w:rsidR="007A21CC" w:rsidRDefault="0015130C" w:rsidP="007A21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F0E7B">
        <w:rPr>
          <w:rFonts w:ascii="Arial" w:hAnsi="Arial" w:cs="Arial"/>
        </w:rPr>
        <w:tab/>
      </w:r>
      <w:r w:rsidR="006F0E7B">
        <w:rPr>
          <w:rFonts w:ascii="Arial" w:hAnsi="Arial" w:cs="Arial"/>
        </w:rPr>
        <w:tab/>
      </w:r>
      <w:r w:rsidR="006F0E7B">
        <w:rPr>
          <w:rFonts w:ascii="Arial" w:hAnsi="Arial" w:cs="Arial"/>
        </w:rPr>
        <w:tab/>
      </w:r>
      <w:r>
        <w:rPr>
          <w:rFonts w:ascii="Arial" w:hAnsi="Arial" w:cs="Arial"/>
        </w:rPr>
        <w:t>Approved by:</w:t>
      </w:r>
    </w:p>
    <w:p w14:paraId="0C69BDF6" w14:textId="77777777" w:rsidR="0015130C" w:rsidRDefault="0015130C" w:rsidP="007A21CC">
      <w:pPr>
        <w:rPr>
          <w:rFonts w:ascii="Arial" w:hAnsi="Arial" w:cs="Arial"/>
        </w:rPr>
      </w:pPr>
    </w:p>
    <w:p w14:paraId="4FA9423C" w14:textId="21E9C1C2" w:rsidR="0015130C" w:rsidRPr="004A0E5D" w:rsidRDefault="0015130C" w:rsidP="007A21CC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A0E5D">
        <w:rPr>
          <w:rFonts w:ascii="Arial" w:hAnsi="Arial" w:cs="Arial"/>
          <w:b/>
        </w:rPr>
        <w:tab/>
      </w:r>
      <w:r w:rsidR="004A0E5D">
        <w:rPr>
          <w:rFonts w:ascii="Arial" w:hAnsi="Arial" w:cs="Arial"/>
          <w:b/>
        </w:rPr>
        <w:t xml:space="preserve"> </w:t>
      </w:r>
      <w:r w:rsidR="004A0E5D" w:rsidRPr="004A0E5D">
        <w:rPr>
          <w:rFonts w:ascii="Arial" w:hAnsi="Arial" w:cs="Arial"/>
          <w:b/>
        </w:rPr>
        <w:t xml:space="preserve"> </w:t>
      </w:r>
      <w:r w:rsidR="006F0E7B">
        <w:rPr>
          <w:rFonts w:ascii="Arial" w:hAnsi="Arial" w:cs="Arial"/>
          <w:b/>
        </w:rPr>
        <w:tab/>
      </w:r>
      <w:r w:rsidR="004A0E5D" w:rsidRPr="004A0E5D">
        <w:rPr>
          <w:rFonts w:ascii="Arial" w:hAnsi="Arial" w:cs="Arial"/>
          <w:b/>
        </w:rPr>
        <w:t>DR. WILLIE C. BUCLATIN</w:t>
      </w:r>
    </w:p>
    <w:p w14:paraId="2B5ED6A8" w14:textId="77777777" w:rsidR="0015130C" w:rsidRDefault="0015130C" w:rsidP="007A21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College Dean</w:t>
      </w:r>
    </w:p>
    <w:p w14:paraId="705DC338" w14:textId="77777777" w:rsidR="0015130C" w:rsidRDefault="0015130C" w:rsidP="007A21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8173387" w14:textId="1FBB0160" w:rsidR="0015130C" w:rsidRDefault="0015130C" w:rsidP="007A21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F0E7B">
        <w:rPr>
          <w:rFonts w:ascii="Arial" w:hAnsi="Arial" w:cs="Arial"/>
        </w:rPr>
        <w:tab/>
      </w:r>
      <w:r>
        <w:rPr>
          <w:rFonts w:ascii="Arial" w:hAnsi="Arial" w:cs="Arial"/>
        </w:rPr>
        <w:t>Date: ______________________</w:t>
      </w:r>
    </w:p>
    <w:p w14:paraId="0D20A95F" w14:textId="77777777" w:rsidR="0015130C" w:rsidRDefault="0015130C" w:rsidP="007A21CC">
      <w:pPr>
        <w:rPr>
          <w:rFonts w:ascii="Arial" w:hAnsi="Arial" w:cs="Arial"/>
        </w:rPr>
      </w:pPr>
    </w:p>
    <w:p w14:paraId="390E677F" w14:textId="77777777" w:rsidR="0015130C" w:rsidRDefault="0015130C" w:rsidP="007A21CC">
      <w:pPr>
        <w:rPr>
          <w:rFonts w:ascii="Arial" w:hAnsi="Arial" w:cs="Arial"/>
          <w:i/>
          <w:sz w:val="18"/>
        </w:rPr>
      </w:pPr>
    </w:p>
    <w:p w14:paraId="78A53FA3" w14:textId="77777777" w:rsidR="0015130C" w:rsidRPr="0015130C" w:rsidRDefault="0015130C" w:rsidP="007A21CC">
      <w:pPr>
        <w:rPr>
          <w:rFonts w:ascii="Arial" w:hAnsi="Arial" w:cs="Arial"/>
          <w:i/>
          <w:sz w:val="18"/>
        </w:rPr>
      </w:pPr>
      <w:r w:rsidRPr="0015130C">
        <w:rPr>
          <w:rFonts w:ascii="Arial" w:hAnsi="Arial" w:cs="Arial"/>
          <w:i/>
          <w:sz w:val="18"/>
        </w:rPr>
        <w:t>(To be prepared in triplicate. Copy 1 – University Registrar; Copy 2 – College Registrar; Copy 3 – Student)</w:t>
      </w:r>
    </w:p>
    <w:sectPr w:rsidR="0015130C" w:rsidRPr="0015130C" w:rsidSect="00857919">
      <w:headerReference w:type="default" r:id="rId8"/>
      <w:footerReference w:type="default" r:id="rId9"/>
      <w:pgSz w:w="11906" w:h="16838" w:code="9"/>
      <w:pgMar w:top="432" w:right="1440" w:bottom="432" w:left="1440" w:header="720" w:footer="8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0D6D" w14:textId="77777777" w:rsidR="003E27CB" w:rsidRDefault="003E27CB">
      <w:r>
        <w:separator/>
      </w:r>
    </w:p>
  </w:endnote>
  <w:endnote w:type="continuationSeparator" w:id="0">
    <w:p w14:paraId="74D0EB9D" w14:textId="77777777" w:rsidR="003E27CB" w:rsidRDefault="003E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2206" w14:textId="77777777" w:rsidR="004017D2" w:rsidRPr="004017D2" w:rsidRDefault="004017D2">
    <w:pPr>
      <w:pStyle w:val="Footer"/>
      <w:rPr>
        <w:rFonts w:ascii="Arial" w:hAnsi="Arial" w:cs="Arial"/>
      </w:rPr>
    </w:pPr>
    <w:r>
      <w:t xml:space="preserve">                                                                                                                                 </w:t>
    </w:r>
    <w:r w:rsidR="007A21CC">
      <w:t xml:space="preserve">                         </w:t>
    </w:r>
    <w:r w:rsidR="00877EA8" w:rsidRPr="004017D2">
      <w:rPr>
        <w:rFonts w:ascii="Arial" w:hAnsi="Arial" w:cs="Arial"/>
        <w:sz w:val="18"/>
      </w:rPr>
      <w:t>V</w:t>
    </w:r>
    <w:r w:rsidR="00877EA8">
      <w:rPr>
        <w:rFonts w:ascii="Arial" w:hAnsi="Arial" w:cs="Arial"/>
        <w:sz w:val="18"/>
      </w:rPr>
      <w:t>01</w:t>
    </w:r>
    <w:r w:rsidRPr="004017D2">
      <w:rPr>
        <w:rFonts w:ascii="Arial" w:hAnsi="Arial" w:cs="Arial"/>
        <w:sz w:val="18"/>
      </w:rPr>
      <w:t>-</w:t>
    </w:r>
    <w:r w:rsidR="00877EA8">
      <w:rPr>
        <w:rFonts w:ascii="Arial" w:hAnsi="Arial" w:cs="Arial"/>
        <w:sz w:val="18"/>
      </w:rPr>
      <w:t>2018</w:t>
    </w:r>
    <w:r w:rsidRPr="004017D2">
      <w:rPr>
        <w:rFonts w:ascii="Arial" w:hAnsi="Arial" w:cs="Arial"/>
        <w:sz w:val="18"/>
      </w:rPr>
      <w:t>-</w:t>
    </w:r>
    <w:r w:rsidR="00877EA8">
      <w:rPr>
        <w:rFonts w:ascii="Arial" w:hAnsi="Arial" w:cs="Arial"/>
        <w:sz w:val="18"/>
      </w:rPr>
      <w:t>0</w:t>
    </w:r>
    <w:r w:rsidR="007A21CC">
      <w:rPr>
        <w:rFonts w:ascii="Arial" w:hAnsi="Arial" w:cs="Arial"/>
        <w:sz w:val="18"/>
      </w:rPr>
      <w:t>7</w:t>
    </w:r>
    <w:r w:rsidRPr="004017D2">
      <w:rPr>
        <w:rFonts w:ascii="Arial" w:hAnsi="Arial" w:cs="Arial"/>
        <w:sz w:val="18"/>
      </w:rPr>
      <w:t>-</w:t>
    </w:r>
    <w:r w:rsidR="007A21CC"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B7D5A" w14:textId="77777777" w:rsidR="003E27CB" w:rsidRDefault="003E27CB">
      <w:r>
        <w:separator/>
      </w:r>
    </w:p>
  </w:footnote>
  <w:footnote w:type="continuationSeparator" w:id="0">
    <w:p w14:paraId="48DE1EE6" w14:textId="77777777" w:rsidR="003E27CB" w:rsidRDefault="003E2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BCD0" w14:textId="77777777" w:rsidR="00B279AE" w:rsidRPr="004017D2" w:rsidRDefault="00B279AE">
    <w:pPr>
      <w:pStyle w:val="Header"/>
      <w:rPr>
        <w:rFonts w:ascii="Arial" w:hAnsi="Arial" w:cs="Arial"/>
        <w:i/>
        <w:sz w:val="18"/>
        <w:szCs w:val="18"/>
      </w:rPr>
    </w:pPr>
    <w:r w:rsidRPr="004017D2">
      <w:rPr>
        <w:rFonts w:ascii="Arial" w:hAnsi="Arial" w:cs="Arial"/>
        <w:i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16F"/>
    <w:multiLevelType w:val="hybridMultilevel"/>
    <w:tmpl w:val="F936451C"/>
    <w:lvl w:ilvl="0" w:tplc="895AE42A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BC7F89"/>
    <w:multiLevelType w:val="hybridMultilevel"/>
    <w:tmpl w:val="376A30E4"/>
    <w:lvl w:ilvl="0" w:tplc="0D221C5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16CF1A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9F81357"/>
    <w:multiLevelType w:val="hybridMultilevel"/>
    <w:tmpl w:val="AA3A05D2"/>
    <w:lvl w:ilvl="0" w:tplc="0F00D082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35425EF"/>
    <w:multiLevelType w:val="hybridMultilevel"/>
    <w:tmpl w:val="C0F03C66"/>
    <w:lvl w:ilvl="0" w:tplc="B26A0D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5D36DCB"/>
    <w:multiLevelType w:val="hybridMultilevel"/>
    <w:tmpl w:val="B3C8AB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D1325"/>
    <w:multiLevelType w:val="hybridMultilevel"/>
    <w:tmpl w:val="5226E814"/>
    <w:lvl w:ilvl="0" w:tplc="9DD0D9F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93A5512"/>
    <w:multiLevelType w:val="hybridMultilevel"/>
    <w:tmpl w:val="709479B0"/>
    <w:lvl w:ilvl="0" w:tplc="D900715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C0A3DE9"/>
    <w:multiLevelType w:val="hybridMultilevel"/>
    <w:tmpl w:val="DB3E84DE"/>
    <w:lvl w:ilvl="0" w:tplc="29F625B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6F485C12"/>
    <w:multiLevelType w:val="multilevel"/>
    <w:tmpl w:val="ACFE3194"/>
    <w:lvl w:ilvl="0">
      <w:start w:val="5"/>
      <w:numFmt w:val="decimal"/>
      <w:lvlText w:val="%1.0"/>
      <w:lvlJc w:val="left"/>
      <w:pPr>
        <w:tabs>
          <w:tab w:val="num" w:pos="2835"/>
        </w:tabs>
        <w:ind w:left="2835" w:hanging="67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3555"/>
        </w:tabs>
        <w:ind w:left="355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20"/>
        </w:tabs>
        <w:ind w:left="9720" w:hanging="1800"/>
      </w:pPr>
      <w:rPr>
        <w:rFonts w:hint="default"/>
      </w:rPr>
    </w:lvl>
  </w:abstractNum>
  <w:num w:numId="1" w16cid:durableId="858154504">
    <w:abstractNumId w:val="3"/>
  </w:num>
  <w:num w:numId="2" w16cid:durableId="171258344">
    <w:abstractNumId w:val="1"/>
  </w:num>
  <w:num w:numId="3" w16cid:durableId="1961380997">
    <w:abstractNumId w:val="7"/>
  </w:num>
  <w:num w:numId="4" w16cid:durableId="1665428558">
    <w:abstractNumId w:val="6"/>
  </w:num>
  <w:num w:numId="5" w16cid:durableId="1821456531">
    <w:abstractNumId w:val="2"/>
  </w:num>
  <w:num w:numId="6" w16cid:durableId="847329183">
    <w:abstractNumId w:val="5"/>
  </w:num>
  <w:num w:numId="7" w16cid:durableId="732968377">
    <w:abstractNumId w:val="8"/>
  </w:num>
  <w:num w:numId="8" w16cid:durableId="793989178">
    <w:abstractNumId w:val="0"/>
  </w:num>
  <w:num w:numId="9" w16cid:durableId="101195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BB9"/>
    <w:rsid w:val="000008EC"/>
    <w:rsid w:val="0000441C"/>
    <w:rsid w:val="0000595C"/>
    <w:rsid w:val="00006F00"/>
    <w:rsid w:val="00007013"/>
    <w:rsid w:val="0001065E"/>
    <w:rsid w:val="00011129"/>
    <w:rsid w:val="00011179"/>
    <w:rsid w:val="00011203"/>
    <w:rsid w:val="00017E6F"/>
    <w:rsid w:val="00017FC1"/>
    <w:rsid w:val="00021D23"/>
    <w:rsid w:val="00022773"/>
    <w:rsid w:val="0003070E"/>
    <w:rsid w:val="00034E4D"/>
    <w:rsid w:val="00035288"/>
    <w:rsid w:val="00040738"/>
    <w:rsid w:val="000525C7"/>
    <w:rsid w:val="000535F2"/>
    <w:rsid w:val="0005457F"/>
    <w:rsid w:val="000560BA"/>
    <w:rsid w:val="000604D9"/>
    <w:rsid w:val="00061F7F"/>
    <w:rsid w:val="0006571E"/>
    <w:rsid w:val="00066279"/>
    <w:rsid w:val="00066CC0"/>
    <w:rsid w:val="00067641"/>
    <w:rsid w:val="00067F86"/>
    <w:rsid w:val="00071AEB"/>
    <w:rsid w:val="00071C02"/>
    <w:rsid w:val="00074286"/>
    <w:rsid w:val="00090EEB"/>
    <w:rsid w:val="000922F1"/>
    <w:rsid w:val="000931A6"/>
    <w:rsid w:val="00096081"/>
    <w:rsid w:val="000A0E85"/>
    <w:rsid w:val="000B2157"/>
    <w:rsid w:val="000B3366"/>
    <w:rsid w:val="000B5A65"/>
    <w:rsid w:val="000C39E4"/>
    <w:rsid w:val="000C615A"/>
    <w:rsid w:val="000C7105"/>
    <w:rsid w:val="000C78F4"/>
    <w:rsid w:val="000C7DDE"/>
    <w:rsid w:val="000D0754"/>
    <w:rsid w:val="000D4A2B"/>
    <w:rsid w:val="000D4D91"/>
    <w:rsid w:val="000D5DF1"/>
    <w:rsid w:val="000D623B"/>
    <w:rsid w:val="000D6D47"/>
    <w:rsid w:val="000E0E35"/>
    <w:rsid w:val="000E50F0"/>
    <w:rsid w:val="000E5BAD"/>
    <w:rsid w:val="000E7A25"/>
    <w:rsid w:val="000F0B26"/>
    <w:rsid w:val="000F0C05"/>
    <w:rsid w:val="000F3689"/>
    <w:rsid w:val="00105083"/>
    <w:rsid w:val="0011282F"/>
    <w:rsid w:val="0011720D"/>
    <w:rsid w:val="0012305F"/>
    <w:rsid w:val="001266FF"/>
    <w:rsid w:val="00133875"/>
    <w:rsid w:val="00134083"/>
    <w:rsid w:val="00134862"/>
    <w:rsid w:val="00134959"/>
    <w:rsid w:val="00135283"/>
    <w:rsid w:val="001357D0"/>
    <w:rsid w:val="00136C68"/>
    <w:rsid w:val="001429FA"/>
    <w:rsid w:val="00143A9A"/>
    <w:rsid w:val="00143C69"/>
    <w:rsid w:val="0014595A"/>
    <w:rsid w:val="001464A2"/>
    <w:rsid w:val="0015130C"/>
    <w:rsid w:val="001559B0"/>
    <w:rsid w:val="00162D07"/>
    <w:rsid w:val="001633C9"/>
    <w:rsid w:val="00164AB9"/>
    <w:rsid w:val="0017049E"/>
    <w:rsid w:val="0018169D"/>
    <w:rsid w:val="00185ECC"/>
    <w:rsid w:val="00187DC6"/>
    <w:rsid w:val="00191ED5"/>
    <w:rsid w:val="001A5A39"/>
    <w:rsid w:val="001A5B07"/>
    <w:rsid w:val="001B4F77"/>
    <w:rsid w:val="001C3AE6"/>
    <w:rsid w:val="001C5B7E"/>
    <w:rsid w:val="001D3F48"/>
    <w:rsid w:val="001E18AC"/>
    <w:rsid w:val="001E1D07"/>
    <w:rsid w:val="001E78D8"/>
    <w:rsid w:val="001F01F8"/>
    <w:rsid w:val="001F08B5"/>
    <w:rsid w:val="001F0BBA"/>
    <w:rsid w:val="001F79AD"/>
    <w:rsid w:val="00207A6B"/>
    <w:rsid w:val="0021484A"/>
    <w:rsid w:val="00214B2E"/>
    <w:rsid w:val="00214FBD"/>
    <w:rsid w:val="00221C74"/>
    <w:rsid w:val="00224B79"/>
    <w:rsid w:val="002253FA"/>
    <w:rsid w:val="00226276"/>
    <w:rsid w:val="00226387"/>
    <w:rsid w:val="002336C4"/>
    <w:rsid w:val="00235CF8"/>
    <w:rsid w:val="002410B8"/>
    <w:rsid w:val="002456C5"/>
    <w:rsid w:val="00246B07"/>
    <w:rsid w:val="00250B27"/>
    <w:rsid w:val="002529AC"/>
    <w:rsid w:val="00254BAC"/>
    <w:rsid w:val="0026470F"/>
    <w:rsid w:val="0026549E"/>
    <w:rsid w:val="002679E5"/>
    <w:rsid w:val="00280DED"/>
    <w:rsid w:val="0029258C"/>
    <w:rsid w:val="002936A3"/>
    <w:rsid w:val="002A2F9A"/>
    <w:rsid w:val="002A7AA3"/>
    <w:rsid w:val="002C4796"/>
    <w:rsid w:val="002C48D7"/>
    <w:rsid w:val="002C7B06"/>
    <w:rsid w:val="002D1C2C"/>
    <w:rsid w:val="002D26E5"/>
    <w:rsid w:val="002E0B31"/>
    <w:rsid w:val="002E3701"/>
    <w:rsid w:val="002E6DEA"/>
    <w:rsid w:val="002E6E37"/>
    <w:rsid w:val="002F2D3E"/>
    <w:rsid w:val="002F613C"/>
    <w:rsid w:val="003033FF"/>
    <w:rsid w:val="003046B1"/>
    <w:rsid w:val="00312E4B"/>
    <w:rsid w:val="00321EBB"/>
    <w:rsid w:val="003277F7"/>
    <w:rsid w:val="00327E1A"/>
    <w:rsid w:val="00330EB9"/>
    <w:rsid w:val="003324FC"/>
    <w:rsid w:val="0033389C"/>
    <w:rsid w:val="00335B92"/>
    <w:rsid w:val="003411E8"/>
    <w:rsid w:val="003413B8"/>
    <w:rsid w:val="003545FC"/>
    <w:rsid w:val="00356BF7"/>
    <w:rsid w:val="003602AE"/>
    <w:rsid w:val="00360E6F"/>
    <w:rsid w:val="00363DA1"/>
    <w:rsid w:val="00367509"/>
    <w:rsid w:val="00375895"/>
    <w:rsid w:val="00380095"/>
    <w:rsid w:val="00383687"/>
    <w:rsid w:val="00384231"/>
    <w:rsid w:val="00392A19"/>
    <w:rsid w:val="00396192"/>
    <w:rsid w:val="003967F3"/>
    <w:rsid w:val="003A08D3"/>
    <w:rsid w:val="003A3509"/>
    <w:rsid w:val="003A52B4"/>
    <w:rsid w:val="003A755C"/>
    <w:rsid w:val="003B17AC"/>
    <w:rsid w:val="003C3D3C"/>
    <w:rsid w:val="003C5D94"/>
    <w:rsid w:val="003C707B"/>
    <w:rsid w:val="003D0290"/>
    <w:rsid w:val="003D3FF6"/>
    <w:rsid w:val="003D5B42"/>
    <w:rsid w:val="003E17FC"/>
    <w:rsid w:val="003E20E1"/>
    <w:rsid w:val="003E27CB"/>
    <w:rsid w:val="003F000D"/>
    <w:rsid w:val="003F0F09"/>
    <w:rsid w:val="003F393F"/>
    <w:rsid w:val="003F5F70"/>
    <w:rsid w:val="00400461"/>
    <w:rsid w:val="0040150D"/>
    <w:rsid w:val="004017D2"/>
    <w:rsid w:val="00402A6C"/>
    <w:rsid w:val="00402DFE"/>
    <w:rsid w:val="00403C61"/>
    <w:rsid w:val="004073C3"/>
    <w:rsid w:val="004109B3"/>
    <w:rsid w:val="00414B9D"/>
    <w:rsid w:val="004212B1"/>
    <w:rsid w:val="00422B5D"/>
    <w:rsid w:val="00424AF2"/>
    <w:rsid w:val="004256E6"/>
    <w:rsid w:val="00425E73"/>
    <w:rsid w:val="00434BCB"/>
    <w:rsid w:val="00440AF0"/>
    <w:rsid w:val="00442D39"/>
    <w:rsid w:val="00444E45"/>
    <w:rsid w:val="004450E5"/>
    <w:rsid w:val="00451E31"/>
    <w:rsid w:val="004534F2"/>
    <w:rsid w:val="0045659D"/>
    <w:rsid w:val="00457830"/>
    <w:rsid w:val="00460F8F"/>
    <w:rsid w:val="00461EEF"/>
    <w:rsid w:val="00464B9C"/>
    <w:rsid w:val="00465125"/>
    <w:rsid w:val="004656B3"/>
    <w:rsid w:val="00465F65"/>
    <w:rsid w:val="00467042"/>
    <w:rsid w:val="00467FEB"/>
    <w:rsid w:val="00471384"/>
    <w:rsid w:val="00473FBB"/>
    <w:rsid w:val="004744FA"/>
    <w:rsid w:val="0047460C"/>
    <w:rsid w:val="004747BE"/>
    <w:rsid w:val="0047502A"/>
    <w:rsid w:val="00483054"/>
    <w:rsid w:val="00485461"/>
    <w:rsid w:val="00493109"/>
    <w:rsid w:val="0049375B"/>
    <w:rsid w:val="004A0E5D"/>
    <w:rsid w:val="004A4923"/>
    <w:rsid w:val="004A58FF"/>
    <w:rsid w:val="004A603F"/>
    <w:rsid w:val="004A76EC"/>
    <w:rsid w:val="004B00A7"/>
    <w:rsid w:val="004B4214"/>
    <w:rsid w:val="004B6280"/>
    <w:rsid w:val="004C2B0C"/>
    <w:rsid w:val="004D1588"/>
    <w:rsid w:val="004D5B72"/>
    <w:rsid w:val="004D730D"/>
    <w:rsid w:val="004E7922"/>
    <w:rsid w:val="004E7B25"/>
    <w:rsid w:val="004F314F"/>
    <w:rsid w:val="004F47CE"/>
    <w:rsid w:val="004F5F93"/>
    <w:rsid w:val="00501D0A"/>
    <w:rsid w:val="00507DD1"/>
    <w:rsid w:val="00531670"/>
    <w:rsid w:val="005324BE"/>
    <w:rsid w:val="0054331A"/>
    <w:rsid w:val="0054349A"/>
    <w:rsid w:val="00543888"/>
    <w:rsid w:val="00551158"/>
    <w:rsid w:val="00554AC0"/>
    <w:rsid w:val="0055721C"/>
    <w:rsid w:val="00557E62"/>
    <w:rsid w:val="00565E85"/>
    <w:rsid w:val="0056675D"/>
    <w:rsid w:val="00566D74"/>
    <w:rsid w:val="0057351F"/>
    <w:rsid w:val="0058523A"/>
    <w:rsid w:val="00586F04"/>
    <w:rsid w:val="005908E2"/>
    <w:rsid w:val="00596DBF"/>
    <w:rsid w:val="005A00DF"/>
    <w:rsid w:val="005A0EBC"/>
    <w:rsid w:val="005A2FD3"/>
    <w:rsid w:val="005A6131"/>
    <w:rsid w:val="005A7513"/>
    <w:rsid w:val="005B079B"/>
    <w:rsid w:val="005B7286"/>
    <w:rsid w:val="005C43E9"/>
    <w:rsid w:val="005C46F4"/>
    <w:rsid w:val="005C7190"/>
    <w:rsid w:val="005D1648"/>
    <w:rsid w:val="005D4053"/>
    <w:rsid w:val="005D5D47"/>
    <w:rsid w:val="005D6334"/>
    <w:rsid w:val="005F3A41"/>
    <w:rsid w:val="005F5C5C"/>
    <w:rsid w:val="005F7908"/>
    <w:rsid w:val="00601442"/>
    <w:rsid w:val="00602AB8"/>
    <w:rsid w:val="006034F4"/>
    <w:rsid w:val="006113CC"/>
    <w:rsid w:val="00623D1C"/>
    <w:rsid w:val="00624F24"/>
    <w:rsid w:val="00627086"/>
    <w:rsid w:val="00630008"/>
    <w:rsid w:val="00632CEF"/>
    <w:rsid w:val="006364E5"/>
    <w:rsid w:val="0063766A"/>
    <w:rsid w:val="00637915"/>
    <w:rsid w:val="00645337"/>
    <w:rsid w:val="00645558"/>
    <w:rsid w:val="00650CE7"/>
    <w:rsid w:val="006554A0"/>
    <w:rsid w:val="0065643F"/>
    <w:rsid w:val="00657546"/>
    <w:rsid w:val="00657AD1"/>
    <w:rsid w:val="00661D0B"/>
    <w:rsid w:val="0066609D"/>
    <w:rsid w:val="00672D53"/>
    <w:rsid w:val="00674BF0"/>
    <w:rsid w:val="006818DD"/>
    <w:rsid w:val="00681BD9"/>
    <w:rsid w:val="00683F32"/>
    <w:rsid w:val="0069015C"/>
    <w:rsid w:val="00690859"/>
    <w:rsid w:val="006912E8"/>
    <w:rsid w:val="00697873"/>
    <w:rsid w:val="006A17C5"/>
    <w:rsid w:val="006A563A"/>
    <w:rsid w:val="006B59DB"/>
    <w:rsid w:val="006C6EBC"/>
    <w:rsid w:val="006D435D"/>
    <w:rsid w:val="006D479F"/>
    <w:rsid w:val="006E2306"/>
    <w:rsid w:val="006E2B0E"/>
    <w:rsid w:val="006F06B5"/>
    <w:rsid w:val="006F0E7B"/>
    <w:rsid w:val="006F588A"/>
    <w:rsid w:val="006F6023"/>
    <w:rsid w:val="006F7B30"/>
    <w:rsid w:val="00702FEF"/>
    <w:rsid w:val="00703D3A"/>
    <w:rsid w:val="00707315"/>
    <w:rsid w:val="00715AD5"/>
    <w:rsid w:val="007168E1"/>
    <w:rsid w:val="007221C6"/>
    <w:rsid w:val="00723B8A"/>
    <w:rsid w:val="00726653"/>
    <w:rsid w:val="00727E07"/>
    <w:rsid w:val="00730FBC"/>
    <w:rsid w:val="007321EE"/>
    <w:rsid w:val="00740986"/>
    <w:rsid w:val="00742E40"/>
    <w:rsid w:val="007443CE"/>
    <w:rsid w:val="00752316"/>
    <w:rsid w:val="00752F31"/>
    <w:rsid w:val="00754B27"/>
    <w:rsid w:val="007560B4"/>
    <w:rsid w:val="0075635E"/>
    <w:rsid w:val="007579BF"/>
    <w:rsid w:val="0076337B"/>
    <w:rsid w:val="00763503"/>
    <w:rsid w:val="00765F4F"/>
    <w:rsid w:val="00770700"/>
    <w:rsid w:val="00771C4F"/>
    <w:rsid w:val="0077727F"/>
    <w:rsid w:val="00783198"/>
    <w:rsid w:val="00783A56"/>
    <w:rsid w:val="0078522D"/>
    <w:rsid w:val="00786897"/>
    <w:rsid w:val="00787A9C"/>
    <w:rsid w:val="00787C4E"/>
    <w:rsid w:val="00787E32"/>
    <w:rsid w:val="0079764D"/>
    <w:rsid w:val="007A0244"/>
    <w:rsid w:val="007A21CC"/>
    <w:rsid w:val="007A3DD2"/>
    <w:rsid w:val="007A4355"/>
    <w:rsid w:val="007A5934"/>
    <w:rsid w:val="007A66AF"/>
    <w:rsid w:val="007B0A4F"/>
    <w:rsid w:val="007B2244"/>
    <w:rsid w:val="007B27EE"/>
    <w:rsid w:val="007B38C8"/>
    <w:rsid w:val="007B7F65"/>
    <w:rsid w:val="007C1E8A"/>
    <w:rsid w:val="007D2256"/>
    <w:rsid w:val="007D713F"/>
    <w:rsid w:val="007E044C"/>
    <w:rsid w:val="007E1F7B"/>
    <w:rsid w:val="007E58A9"/>
    <w:rsid w:val="007E7191"/>
    <w:rsid w:val="007F2FC0"/>
    <w:rsid w:val="007F342A"/>
    <w:rsid w:val="007F5FA8"/>
    <w:rsid w:val="00803EDD"/>
    <w:rsid w:val="00805A26"/>
    <w:rsid w:val="0080710F"/>
    <w:rsid w:val="00813F7E"/>
    <w:rsid w:val="00815BAE"/>
    <w:rsid w:val="00833F54"/>
    <w:rsid w:val="00834265"/>
    <w:rsid w:val="00836C95"/>
    <w:rsid w:val="008403D3"/>
    <w:rsid w:val="00843C6B"/>
    <w:rsid w:val="00845FCC"/>
    <w:rsid w:val="00853DE7"/>
    <w:rsid w:val="00856C74"/>
    <w:rsid w:val="00857291"/>
    <w:rsid w:val="00857919"/>
    <w:rsid w:val="00863257"/>
    <w:rsid w:val="0086377C"/>
    <w:rsid w:val="008671CC"/>
    <w:rsid w:val="00873EE1"/>
    <w:rsid w:val="008742BD"/>
    <w:rsid w:val="00876D46"/>
    <w:rsid w:val="00877EA8"/>
    <w:rsid w:val="00886D9D"/>
    <w:rsid w:val="008873C7"/>
    <w:rsid w:val="00890A1E"/>
    <w:rsid w:val="0089183B"/>
    <w:rsid w:val="00893738"/>
    <w:rsid w:val="008941E4"/>
    <w:rsid w:val="00896007"/>
    <w:rsid w:val="008A36B5"/>
    <w:rsid w:val="008A418B"/>
    <w:rsid w:val="008A68F7"/>
    <w:rsid w:val="008B0E86"/>
    <w:rsid w:val="008B1F01"/>
    <w:rsid w:val="008B3EA2"/>
    <w:rsid w:val="008B71B4"/>
    <w:rsid w:val="008B7FE1"/>
    <w:rsid w:val="008C0DCE"/>
    <w:rsid w:val="008C0EC0"/>
    <w:rsid w:val="008C2BEB"/>
    <w:rsid w:val="008C3688"/>
    <w:rsid w:val="008D05A0"/>
    <w:rsid w:val="008D131F"/>
    <w:rsid w:val="008D220C"/>
    <w:rsid w:val="008D6E51"/>
    <w:rsid w:val="008E68AF"/>
    <w:rsid w:val="008F1BA3"/>
    <w:rsid w:val="00901245"/>
    <w:rsid w:val="00903D90"/>
    <w:rsid w:val="00904590"/>
    <w:rsid w:val="00907754"/>
    <w:rsid w:val="009105F5"/>
    <w:rsid w:val="00913AF1"/>
    <w:rsid w:val="009169E0"/>
    <w:rsid w:val="0092006D"/>
    <w:rsid w:val="0092239C"/>
    <w:rsid w:val="009250CA"/>
    <w:rsid w:val="00925F37"/>
    <w:rsid w:val="00932C54"/>
    <w:rsid w:val="0093308F"/>
    <w:rsid w:val="00933E99"/>
    <w:rsid w:val="009344B0"/>
    <w:rsid w:val="009409D2"/>
    <w:rsid w:val="00942001"/>
    <w:rsid w:val="00942049"/>
    <w:rsid w:val="009431B6"/>
    <w:rsid w:val="0094348C"/>
    <w:rsid w:val="009509AA"/>
    <w:rsid w:val="00953D48"/>
    <w:rsid w:val="009546EF"/>
    <w:rsid w:val="009576FD"/>
    <w:rsid w:val="00957BE7"/>
    <w:rsid w:val="00960E8D"/>
    <w:rsid w:val="00962EB0"/>
    <w:rsid w:val="00964185"/>
    <w:rsid w:val="0096640A"/>
    <w:rsid w:val="00967761"/>
    <w:rsid w:val="00967AE8"/>
    <w:rsid w:val="00970381"/>
    <w:rsid w:val="009714F1"/>
    <w:rsid w:val="0097350F"/>
    <w:rsid w:val="00973B54"/>
    <w:rsid w:val="00982623"/>
    <w:rsid w:val="0098615B"/>
    <w:rsid w:val="009900C6"/>
    <w:rsid w:val="00991896"/>
    <w:rsid w:val="0099318B"/>
    <w:rsid w:val="00995B5B"/>
    <w:rsid w:val="009B06ED"/>
    <w:rsid w:val="009C1B62"/>
    <w:rsid w:val="009C2952"/>
    <w:rsid w:val="009C2A88"/>
    <w:rsid w:val="009C7E27"/>
    <w:rsid w:val="009D2445"/>
    <w:rsid w:val="009D2CE5"/>
    <w:rsid w:val="009D3AA6"/>
    <w:rsid w:val="009D3B6E"/>
    <w:rsid w:val="009E2178"/>
    <w:rsid w:val="009E403B"/>
    <w:rsid w:val="009E6E5B"/>
    <w:rsid w:val="009F48B3"/>
    <w:rsid w:val="00A0321A"/>
    <w:rsid w:val="00A06C9F"/>
    <w:rsid w:val="00A108D6"/>
    <w:rsid w:val="00A11AD8"/>
    <w:rsid w:val="00A14312"/>
    <w:rsid w:val="00A15559"/>
    <w:rsid w:val="00A16249"/>
    <w:rsid w:val="00A23515"/>
    <w:rsid w:val="00A257C4"/>
    <w:rsid w:val="00A32745"/>
    <w:rsid w:val="00A35492"/>
    <w:rsid w:val="00A405F9"/>
    <w:rsid w:val="00A434DA"/>
    <w:rsid w:val="00A4704B"/>
    <w:rsid w:val="00A54DFD"/>
    <w:rsid w:val="00A55C6D"/>
    <w:rsid w:val="00A5732B"/>
    <w:rsid w:val="00A62B59"/>
    <w:rsid w:val="00A62FA1"/>
    <w:rsid w:val="00A649A5"/>
    <w:rsid w:val="00A658B9"/>
    <w:rsid w:val="00A81895"/>
    <w:rsid w:val="00A84FE0"/>
    <w:rsid w:val="00AA25FA"/>
    <w:rsid w:val="00AA4AEF"/>
    <w:rsid w:val="00AA4E4B"/>
    <w:rsid w:val="00AA65E5"/>
    <w:rsid w:val="00AB35A2"/>
    <w:rsid w:val="00AB41CD"/>
    <w:rsid w:val="00AB49DE"/>
    <w:rsid w:val="00AC0576"/>
    <w:rsid w:val="00AC70CC"/>
    <w:rsid w:val="00AD0253"/>
    <w:rsid w:val="00AD55CD"/>
    <w:rsid w:val="00AD79B3"/>
    <w:rsid w:val="00AE388B"/>
    <w:rsid w:val="00AE42FA"/>
    <w:rsid w:val="00AE43B3"/>
    <w:rsid w:val="00AE4C89"/>
    <w:rsid w:val="00AF1015"/>
    <w:rsid w:val="00AF2104"/>
    <w:rsid w:val="00AF3DC1"/>
    <w:rsid w:val="00AF5BF3"/>
    <w:rsid w:val="00AF6450"/>
    <w:rsid w:val="00AF6AEE"/>
    <w:rsid w:val="00B01328"/>
    <w:rsid w:val="00B0487D"/>
    <w:rsid w:val="00B13EF2"/>
    <w:rsid w:val="00B14399"/>
    <w:rsid w:val="00B150A5"/>
    <w:rsid w:val="00B15207"/>
    <w:rsid w:val="00B2790F"/>
    <w:rsid w:val="00B279AE"/>
    <w:rsid w:val="00B303BD"/>
    <w:rsid w:val="00B3263E"/>
    <w:rsid w:val="00B3447F"/>
    <w:rsid w:val="00B34DD1"/>
    <w:rsid w:val="00B3793B"/>
    <w:rsid w:val="00B4004D"/>
    <w:rsid w:val="00B45410"/>
    <w:rsid w:val="00B56BB9"/>
    <w:rsid w:val="00B57D8E"/>
    <w:rsid w:val="00B64527"/>
    <w:rsid w:val="00B74978"/>
    <w:rsid w:val="00BA10B5"/>
    <w:rsid w:val="00BA2280"/>
    <w:rsid w:val="00BA2FA6"/>
    <w:rsid w:val="00BA5F8E"/>
    <w:rsid w:val="00BA6005"/>
    <w:rsid w:val="00BB1944"/>
    <w:rsid w:val="00BB1DB3"/>
    <w:rsid w:val="00BC0ED8"/>
    <w:rsid w:val="00BC1F57"/>
    <w:rsid w:val="00BC6DF6"/>
    <w:rsid w:val="00BD2375"/>
    <w:rsid w:val="00BD2C35"/>
    <w:rsid w:val="00BD471C"/>
    <w:rsid w:val="00BD6BC9"/>
    <w:rsid w:val="00BE0F0D"/>
    <w:rsid w:val="00BE321D"/>
    <w:rsid w:val="00BE474C"/>
    <w:rsid w:val="00C030C5"/>
    <w:rsid w:val="00C20509"/>
    <w:rsid w:val="00C22526"/>
    <w:rsid w:val="00C25B37"/>
    <w:rsid w:val="00C319EA"/>
    <w:rsid w:val="00C3316E"/>
    <w:rsid w:val="00C363E0"/>
    <w:rsid w:val="00C364C0"/>
    <w:rsid w:val="00C403B4"/>
    <w:rsid w:val="00C47C6C"/>
    <w:rsid w:val="00C50665"/>
    <w:rsid w:val="00C56951"/>
    <w:rsid w:val="00C62CF0"/>
    <w:rsid w:val="00C72056"/>
    <w:rsid w:val="00C72F97"/>
    <w:rsid w:val="00C7521B"/>
    <w:rsid w:val="00C7677B"/>
    <w:rsid w:val="00C76B5C"/>
    <w:rsid w:val="00C82880"/>
    <w:rsid w:val="00C878FA"/>
    <w:rsid w:val="00C90F9A"/>
    <w:rsid w:val="00C91112"/>
    <w:rsid w:val="00C93287"/>
    <w:rsid w:val="00C939DE"/>
    <w:rsid w:val="00C93B87"/>
    <w:rsid w:val="00CA7B1D"/>
    <w:rsid w:val="00CB5A21"/>
    <w:rsid w:val="00CC1BC1"/>
    <w:rsid w:val="00CD1245"/>
    <w:rsid w:val="00CD1FEE"/>
    <w:rsid w:val="00CD5C8B"/>
    <w:rsid w:val="00CE19E1"/>
    <w:rsid w:val="00CE2ED6"/>
    <w:rsid w:val="00CE30EB"/>
    <w:rsid w:val="00CE503A"/>
    <w:rsid w:val="00CE69D0"/>
    <w:rsid w:val="00CF3164"/>
    <w:rsid w:val="00CF493E"/>
    <w:rsid w:val="00D019E1"/>
    <w:rsid w:val="00D02621"/>
    <w:rsid w:val="00D03B16"/>
    <w:rsid w:val="00D048AB"/>
    <w:rsid w:val="00D13BA9"/>
    <w:rsid w:val="00D168C9"/>
    <w:rsid w:val="00D16A36"/>
    <w:rsid w:val="00D2482C"/>
    <w:rsid w:val="00D2558F"/>
    <w:rsid w:val="00D30760"/>
    <w:rsid w:val="00D319B1"/>
    <w:rsid w:val="00D4111B"/>
    <w:rsid w:val="00D4660E"/>
    <w:rsid w:val="00D473B9"/>
    <w:rsid w:val="00D47B3C"/>
    <w:rsid w:val="00D47C94"/>
    <w:rsid w:val="00D512F4"/>
    <w:rsid w:val="00D520E7"/>
    <w:rsid w:val="00D526E2"/>
    <w:rsid w:val="00D53468"/>
    <w:rsid w:val="00D549F2"/>
    <w:rsid w:val="00D5742E"/>
    <w:rsid w:val="00D621D4"/>
    <w:rsid w:val="00D64291"/>
    <w:rsid w:val="00D64B7E"/>
    <w:rsid w:val="00D65F9C"/>
    <w:rsid w:val="00D66B9C"/>
    <w:rsid w:val="00D760F6"/>
    <w:rsid w:val="00D76371"/>
    <w:rsid w:val="00D80D13"/>
    <w:rsid w:val="00D85EF5"/>
    <w:rsid w:val="00D86084"/>
    <w:rsid w:val="00D91B03"/>
    <w:rsid w:val="00D9254B"/>
    <w:rsid w:val="00DA02D6"/>
    <w:rsid w:val="00DA3874"/>
    <w:rsid w:val="00DA581B"/>
    <w:rsid w:val="00DA7456"/>
    <w:rsid w:val="00DB3D21"/>
    <w:rsid w:val="00DB4605"/>
    <w:rsid w:val="00DB4D20"/>
    <w:rsid w:val="00DB5326"/>
    <w:rsid w:val="00DB5AAD"/>
    <w:rsid w:val="00DB7580"/>
    <w:rsid w:val="00DC043E"/>
    <w:rsid w:val="00DC6F2D"/>
    <w:rsid w:val="00DC7024"/>
    <w:rsid w:val="00DD7681"/>
    <w:rsid w:val="00DE01E5"/>
    <w:rsid w:val="00DE1603"/>
    <w:rsid w:val="00DE2C06"/>
    <w:rsid w:val="00DE35D7"/>
    <w:rsid w:val="00DF5B4F"/>
    <w:rsid w:val="00E03373"/>
    <w:rsid w:val="00E06A90"/>
    <w:rsid w:val="00E10B5A"/>
    <w:rsid w:val="00E16396"/>
    <w:rsid w:val="00E17AAF"/>
    <w:rsid w:val="00E206D3"/>
    <w:rsid w:val="00E23B83"/>
    <w:rsid w:val="00E26F2A"/>
    <w:rsid w:val="00E32AAE"/>
    <w:rsid w:val="00E34D9D"/>
    <w:rsid w:val="00E40866"/>
    <w:rsid w:val="00E41E6F"/>
    <w:rsid w:val="00E429F3"/>
    <w:rsid w:val="00E527B6"/>
    <w:rsid w:val="00E5524A"/>
    <w:rsid w:val="00E57807"/>
    <w:rsid w:val="00E57C88"/>
    <w:rsid w:val="00E57DBA"/>
    <w:rsid w:val="00E70055"/>
    <w:rsid w:val="00E73013"/>
    <w:rsid w:val="00E80ACE"/>
    <w:rsid w:val="00E879A6"/>
    <w:rsid w:val="00E939F7"/>
    <w:rsid w:val="00EA4A15"/>
    <w:rsid w:val="00EA70A4"/>
    <w:rsid w:val="00EB1112"/>
    <w:rsid w:val="00EB2BD6"/>
    <w:rsid w:val="00EB33DD"/>
    <w:rsid w:val="00EC0649"/>
    <w:rsid w:val="00EC06AC"/>
    <w:rsid w:val="00EC1C2E"/>
    <w:rsid w:val="00EC7AD3"/>
    <w:rsid w:val="00ED5050"/>
    <w:rsid w:val="00EE23FF"/>
    <w:rsid w:val="00EE2616"/>
    <w:rsid w:val="00EE2E1B"/>
    <w:rsid w:val="00EE7656"/>
    <w:rsid w:val="00EF11F7"/>
    <w:rsid w:val="00EF2CBA"/>
    <w:rsid w:val="00EF7BBD"/>
    <w:rsid w:val="00F00F81"/>
    <w:rsid w:val="00F02120"/>
    <w:rsid w:val="00F03EF2"/>
    <w:rsid w:val="00F05A50"/>
    <w:rsid w:val="00F06FA5"/>
    <w:rsid w:val="00F070A8"/>
    <w:rsid w:val="00F2099A"/>
    <w:rsid w:val="00F23962"/>
    <w:rsid w:val="00F249DB"/>
    <w:rsid w:val="00F27D06"/>
    <w:rsid w:val="00F305CC"/>
    <w:rsid w:val="00F31A98"/>
    <w:rsid w:val="00F330A7"/>
    <w:rsid w:val="00F3365B"/>
    <w:rsid w:val="00F3625A"/>
    <w:rsid w:val="00F417B1"/>
    <w:rsid w:val="00F449CA"/>
    <w:rsid w:val="00F4631D"/>
    <w:rsid w:val="00F55704"/>
    <w:rsid w:val="00F57F9F"/>
    <w:rsid w:val="00F747BB"/>
    <w:rsid w:val="00F755F4"/>
    <w:rsid w:val="00F76BB5"/>
    <w:rsid w:val="00F83D71"/>
    <w:rsid w:val="00F844D1"/>
    <w:rsid w:val="00F84561"/>
    <w:rsid w:val="00F8465B"/>
    <w:rsid w:val="00F86062"/>
    <w:rsid w:val="00F87BE0"/>
    <w:rsid w:val="00F87E9F"/>
    <w:rsid w:val="00F917E4"/>
    <w:rsid w:val="00F9458A"/>
    <w:rsid w:val="00F95928"/>
    <w:rsid w:val="00F962A0"/>
    <w:rsid w:val="00F970B7"/>
    <w:rsid w:val="00FA31D2"/>
    <w:rsid w:val="00FA5AED"/>
    <w:rsid w:val="00FB377C"/>
    <w:rsid w:val="00FB49E0"/>
    <w:rsid w:val="00FB72C1"/>
    <w:rsid w:val="00FC00B5"/>
    <w:rsid w:val="00FC20A4"/>
    <w:rsid w:val="00FC4754"/>
    <w:rsid w:val="00FC6140"/>
    <w:rsid w:val="00FC7B23"/>
    <w:rsid w:val="00FD39DC"/>
    <w:rsid w:val="00FD4436"/>
    <w:rsid w:val="00FD5015"/>
    <w:rsid w:val="00FE202F"/>
    <w:rsid w:val="00FF2941"/>
    <w:rsid w:val="00FF3730"/>
    <w:rsid w:val="00F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hapeDefaults>
    <o:shapedefaults v:ext="edit" spidmax="2051"/>
    <o:shapelayout v:ext="edit">
      <o:idmap v:ext="edit" data="2"/>
    </o:shapelayout>
  </w:shapeDefaults>
  <w:decimalSymbol w:val="."/>
  <w:listSeparator w:val=","/>
  <w14:docId w14:val="4EB8573B"/>
  <w15:docId w15:val="{A2C7D63B-22E9-42D6-9FD8-A0DA4CF0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bCs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Lucida Sans Unicode" w:hAnsi="Lucida Sans Unicode" w:cs="Lucida Sans Unicode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Lucida Sans Unicode" w:hAnsi="Lucida Sans Unicode" w:cs="Lucida Sans Unicode"/>
      <w:b/>
      <w:bCs w:val="0"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 w:val="0"/>
      <w:sz w:val="28"/>
      <w:u w:val="words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40"/>
      <w:u w:val="words"/>
    </w:rPr>
  </w:style>
  <w:style w:type="paragraph" w:styleId="Heading5">
    <w:name w:val="heading 5"/>
    <w:basedOn w:val="Normal"/>
    <w:next w:val="Normal"/>
    <w:qFormat/>
    <w:pPr>
      <w:keepNext/>
      <w:spacing w:line="480" w:lineRule="auto"/>
      <w:jc w:val="center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qFormat/>
    <w:pPr>
      <w:keepNext/>
      <w:spacing w:line="480" w:lineRule="auto"/>
      <w:jc w:val="both"/>
      <w:outlineLvl w:val="5"/>
    </w:pPr>
    <w:rPr>
      <w:b/>
      <w:bCs w:val="0"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spacing w:line="480" w:lineRule="auto"/>
      <w:jc w:val="center"/>
      <w:outlineLvl w:val="7"/>
    </w:pPr>
    <w:rPr>
      <w:b/>
      <w:bCs w:val="0"/>
      <w:sz w:val="24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Tahoma" w:hAnsi="Tahoma" w:cs="Tahoma"/>
      <w:b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pPr>
      <w:jc w:val="both"/>
    </w:pPr>
    <w:rPr>
      <w:b/>
      <w:bCs w:val="0"/>
      <w:sz w:val="24"/>
    </w:rPr>
  </w:style>
  <w:style w:type="paragraph" w:styleId="BodyText3">
    <w:name w:val="Body Text 3"/>
    <w:basedOn w:val="Normal"/>
    <w:pPr>
      <w:spacing w:line="480" w:lineRule="auto"/>
      <w:jc w:val="both"/>
    </w:pPr>
    <w:rPr>
      <w:rFonts w:ascii="Tahoma" w:hAnsi="Tahoma" w:cs="Tahoma"/>
    </w:rPr>
  </w:style>
  <w:style w:type="paragraph" w:styleId="NoSpacing">
    <w:name w:val="No Spacing"/>
    <w:uiPriority w:val="1"/>
    <w:qFormat/>
    <w:rsid w:val="00AC70CC"/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rsid w:val="00E57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A14312"/>
    <w:pPr>
      <w:spacing w:after="120" w:line="480" w:lineRule="auto"/>
      <w:ind w:left="360"/>
    </w:pPr>
  </w:style>
  <w:style w:type="paragraph" w:styleId="BalloonText">
    <w:name w:val="Balloon Text"/>
    <w:basedOn w:val="Normal"/>
    <w:link w:val="BalloonTextChar"/>
    <w:rsid w:val="00D248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2482C"/>
    <w:rPr>
      <w:rFonts w:ascii="Tahoma" w:hAnsi="Tahoma" w:cs="Tahoma"/>
      <w:bCs/>
      <w:sz w:val="16"/>
      <w:szCs w:val="16"/>
    </w:rPr>
  </w:style>
  <w:style w:type="character" w:styleId="Hyperlink">
    <w:name w:val="Hyperlink"/>
    <w:unhideWhenUsed/>
    <w:rsid w:val="00EB11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VSU\cvsu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cvsu</Template>
  <TotalTime>5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 OF THE REGISTRAR</vt:lpstr>
    </vt:vector>
  </TitlesOfParts>
  <Company>CvSU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OF THE REGISTRAR</dc:title>
  <dc:subject/>
  <dc:creator>Janice Espineli</dc:creator>
  <cp:keywords/>
  <cp:lastModifiedBy>AMIEL MALICSI</cp:lastModifiedBy>
  <cp:revision>6</cp:revision>
  <cp:lastPrinted>2018-11-08T05:50:00Z</cp:lastPrinted>
  <dcterms:created xsi:type="dcterms:W3CDTF">2018-11-08T05:51:00Z</dcterms:created>
  <dcterms:modified xsi:type="dcterms:W3CDTF">2025-02-13T16:56:00Z</dcterms:modified>
</cp:coreProperties>
</file>